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D274E85" w:rsidR="004266D5" w:rsidRPr="006F4C82" w:rsidRDefault="00246C3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ADB57B1" w:rsidR="001F12B5" w:rsidRPr="006F4C82" w:rsidRDefault="00E02B6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E02B6D">
              <w:rPr>
                <w:rFonts w:ascii="Times New Roman" w:hAnsi="Times New Roman"/>
                <w:i w:val="0"/>
                <w:sz w:val="24"/>
                <w:szCs w:val="24"/>
              </w:rPr>
              <w:t>Tích hợp xác thực khuôn mặt cho app mobie.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5F3EB317" w:rsidR="004266D5" w:rsidRPr="006F4C82" w:rsidRDefault="00246C3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05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8E27A33" w:rsidR="004266D5" w:rsidRPr="006F4C82" w:rsidRDefault="00246C3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06CFA072" w:rsidR="004266D5" w:rsidRPr="006F4C82" w:rsidRDefault="00E02B6D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Giảng viên g</w:t>
            </w:r>
            <w:r w:rsidRPr="00E02B6D">
              <w:rPr>
                <w:rFonts w:ascii="Times New Roman" w:hAnsi="Times New Roman"/>
                <w:i/>
                <w:iCs/>
                <w:sz w:val="24"/>
                <w:szCs w:val="24"/>
              </w:rPr>
              <w:t>iao đồ án, hướng dẫn nội dung chi tiết, phân chia chương mục và các yêu cầu cụ thể cho từng đồ án (theo nhóm)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50D4D84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41C1B364" w:rsidR="00802042" w:rsidRPr="00246C3F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sz w:val="24"/>
                <w:szCs w:val="24"/>
              </w:rPr>
              <w:t>Vũ Minh Phong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(Nhóm trưởng)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7FB3EABB" w:rsidR="00802042" w:rsidRPr="00246C3F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11BDCDF2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2A444293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</w:t>
            </w:r>
            <w:r w:rsidR="001F7E33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24CDD33C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6FBA952D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2101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2039</w:t>
            </w: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52855EC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246C3F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56BE4B9A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29893D8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60F2DC1C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2101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2067</w:t>
            </w: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5FF30B44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246C3F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4B9A7302" w:rsidR="00246C3F" w:rsidRPr="006F4C82" w:rsidRDefault="00AB3562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21012478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616A6059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Đức 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29AA3EF1" w:rsidR="00246C3F" w:rsidRPr="006F4C82" w:rsidRDefault="00AB3562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2101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2478</w:t>
            </w: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42C0B62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246C3F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2AD5E410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Thị Khánh Trâm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3C42167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565219">
              <w:rPr>
                <w:rFonts w:ascii="Times New Roman" w:hAnsi="Times New Roman"/>
                <w:sz w:val="24"/>
                <w:szCs w:val="24"/>
              </w:rPr>
              <w:t>Giảng viên giới thiệu và hướng dẫn chung về đồ án.</w:t>
            </w:r>
          </w:p>
          <w:p w14:paraId="0B3B6886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11B56303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565219">
              <w:rPr>
                <w:rFonts w:ascii="Times New Roman" w:hAnsi="Times New Roman"/>
                <w:sz w:val="24"/>
                <w:szCs w:val="24"/>
              </w:rPr>
              <w:t xml:space="preserve"> Giảng viên phân chia nhóm và giao đề tài cho nhóm: </w:t>
            </w:r>
            <w:r w:rsidR="00E02B6D" w:rsidRPr="00E02B6D">
              <w:rPr>
                <w:rFonts w:ascii="Times New Roman" w:hAnsi="Times New Roman"/>
                <w:sz w:val="24"/>
                <w:szCs w:val="24"/>
              </w:rPr>
              <w:t>Tích hợp xác thực khuôn mặt cho app mobie</w:t>
            </w:r>
            <w:r w:rsidR="0056521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31D071DA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565219">
              <w:rPr>
                <w:rFonts w:ascii="Times New Roman" w:hAnsi="Times New Roman"/>
                <w:sz w:val="24"/>
                <w:szCs w:val="24"/>
              </w:rPr>
              <w:t>Cả nhóm bầu Vũ Minh Phong làm nhóm trưởng.</w:t>
            </w:r>
          </w:p>
          <w:p w14:paraId="592924D3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6174CB30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4.</w:t>
            </w:r>
            <w:r w:rsidR="00565219">
              <w:rPr>
                <w:rFonts w:ascii="Times New Roman" w:hAnsi="Times New Roman"/>
                <w:sz w:val="24"/>
                <w:szCs w:val="24"/>
              </w:rPr>
              <w:t>Giảng viên hướng dẫn chung về đề tài và lên lịch buổi họp kế tiếp.</w:t>
            </w:r>
          </w:p>
          <w:p w14:paraId="122CE7B0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3D5DC8E6" w:rsidR="00537CDF" w:rsidRPr="006F4C82" w:rsidRDefault="00565219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E02B6D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/05/2024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6C35D13F" w:rsidR="00537CDF" w:rsidRPr="006F4C82" w:rsidRDefault="00565219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4CD76C4B" w:rsidR="004D42BB" w:rsidRPr="006F4C82" w:rsidRDefault="00E02B6D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Thực hiện làm Đề xuất dự án, lên lịch phân chia công việc cho các thành viên</w:t>
            </w:r>
            <w:r w:rsidR="00565219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1C9C891" w14:textId="5E5BE119" w:rsidR="000E11B1" w:rsidRPr="006F4C82" w:rsidRDefault="000E11B1" w:rsidP="000E11B1">
      <w:pPr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i/>
          <w:iCs/>
          <w:szCs w:val="24"/>
        </w:rPr>
        <w:t xml:space="preserve">* </w:t>
      </w:r>
      <w:r w:rsidR="00BD4DE6" w:rsidRPr="006F4C82">
        <w:rPr>
          <w:rFonts w:ascii="Times New Roman" w:hAnsi="Times New Roman"/>
          <w:i/>
          <w:iCs/>
          <w:szCs w:val="24"/>
        </w:rPr>
        <w:t>Sinh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viên điền vào form và chuyển sang pdf, đổi tên và nộp lại cho giảng viên hướng dẫn, chậm nhất là 24 giờ sau buổi họp.</w:t>
      </w:r>
    </w:p>
    <w:p w14:paraId="452053E4" w14:textId="64462BCE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  <w:r w:rsidRPr="006F4C82">
        <w:rPr>
          <w:rFonts w:ascii="Times New Roman" w:hAnsi="Times New Roman"/>
          <w:i/>
          <w:iCs/>
          <w:szCs w:val="24"/>
        </w:rPr>
        <w:t>**</w:t>
      </w:r>
      <w:r w:rsidR="00BD4DE6" w:rsidRPr="006F4C82">
        <w:rPr>
          <w:rFonts w:ascii="Times New Roman" w:hAnsi="Times New Roman"/>
          <w:i/>
          <w:iCs/>
          <w:szCs w:val="24"/>
        </w:rPr>
        <w:t>Tến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của file biên bản họp</w:t>
      </w:r>
      <w:r w:rsidRPr="006F4C82">
        <w:rPr>
          <w:rFonts w:ascii="Times New Roman" w:hAnsi="Times New Roman"/>
          <w:i/>
          <w:iCs/>
          <w:szCs w:val="24"/>
        </w:rPr>
        <w:t>: TeamID_MeetingMinutesReport_MeetingNo_Date_documentversion.</w:t>
      </w:r>
      <w:r w:rsidRPr="006F4C82">
        <w:rPr>
          <w:rFonts w:ascii="Times New Roman" w:hAnsi="Times New Roman"/>
          <w:b/>
          <w:bCs/>
          <w:i/>
          <w:iCs/>
          <w:szCs w:val="24"/>
        </w:rPr>
        <w:t xml:space="preserve">pdf </w:t>
      </w:r>
      <w:r w:rsidRPr="006F4C82">
        <w:rPr>
          <w:rFonts w:ascii="Times New Roman" w:hAnsi="Times New Roman"/>
          <w:i/>
          <w:iCs/>
          <w:szCs w:val="24"/>
        </w:rPr>
        <w:br/>
        <w:t>(</w:t>
      </w:r>
      <w:r w:rsidR="00B67003" w:rsidRPr="006F4C82">
        <w:rPr>
          <w:rFonts w:ascii="Times New Roman" w:hAnsi="Times New Roman"/>
          <w:i/>
          <w:iCs/>
          <w:szCs w:val="24"/>
        </w:rPr>
        <w:t>Ví</w:t>
      </w:r>
      <w:r w:rsidR="00B67003" w:rsidRPr="006F4C82">
        <w:rPr>
          <w:rFonts w:ascii="Times New Roman" w:hAnsi="Times New Roman"/>
          <w:i/>
          <w:iCs/>
          <w:szCs w:val="24"/>
          <w:lang w:val="vi-VN"/>
        </w:rPr>
        <w:t xml:space="preserve"> dụ</w:t>
      </w:r>
      <w:r w:rsidRPr="006F4C82">
        <w:rPr>
          <w:rFonts w:ascii="Times New Roman" w:hAnsi="Times New Roman"/>
          <w:i/>
          <w:iCs/>
          <w:szCs w:val="24"/>
        </w:rPr>
        <w:t xml:space="preserve">: </w:t>
      </w:r>
      <w:r w:rsidR="008309C6" w:rsidRPr="006F4C82">
        <w:rPr>
          <w:rFonts w:ascii="Times New Roman" w:hAnsi="Times New Roman"/>
          <w:b/>
          <w:bCs/>
          <w:i/>
          <w:iCs/>
          <w:szCs w:val="24"/>
        </w:rPr>
        <w:t>N01</w:t>
      </w:r>
      <w:r w:rsidRPr="006F4C82">
        <w:rPr>
          <w:rFonts w:ascii="Times New Roman" w:hAnsi="Times New Roman"/>
          <w:b/>
          <w:bCs/>
          <w:i/>
          <w:iCs/>
          <w:szCs w:val="24"/>
        </w:rPr>
        <w:t>_MeetingMinutesReport_01_</w:t>
      </w:r>
      <w:r w:rsidR="008309C6" w:rsidRPr="006F4C82">
        <w:rPr>
          <w:rFonts w:ascii="Times New Roman" w:hAnsi="Times New Roman"/>
          <w:b/>
          <w:bCs/>
          <w:i/>
          <w:iCs/>
          <w:szCs w:val="24"/>
        </w:rPr>
        <w:t>19092023</w:t>
      </w:r>
      <w:r w:rsidRPr="006F4C82">
        <w:rPr>
          <w:rFonts w:ascii="Times New Roman" w:hAnsi="Times New Roman"/>
          <w:b/>
          <w:bCs/>
          <w:i/>
          <w:iCs/>
          <w:szCs w:val="24"/>
        </w:rPr>
        <w:t>_v1.pdf</w:t>
      </w:r>
      <w:r w:rsidRPr="006F4C82">
        <w:rPr>
          <w:rFonts w:ascii="Times New Roman" w:hAnsi="Times New Roman"/>
          <w:i/>
          <w:iCs/>
          <w:szCs w:val="24"/>
        </w:rPr>
        <w:t>)</w:t>
      </w: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A6ABA" w14:textId="77777777" w:rsidR="00CD313B" w:rsidRDefault="00CD313B">
      <w:r>
        <w:separator/>
      </w:r>
    </w:p>
  </w:endnote>
  <w:endnote w:type="continuationSeparator" w:id="0">
    <w:p w14:paraId="138D5817" w14:textId="77777777" w:rsidR="00CD313B" w:rsidRDefault="00CD313B">
      <w:r>
        <w:continuationSeparator/>
      </w:r>
    </w:p>
  </w:endnote>
  <w:endnote w:type="continuationNotice" w:id="1">
    <w:p w14:paraId="343D663D" w14:textId="77777777" w:rsidR="00CD313B" w:rsidRDefault="00CD31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41990762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E4674B" w:rsidRPr="00E4674B">
            <w:rPr>
              <w:noProof/>
            </w:rPr>
            <w:t>Nhom04</w:t>
          </w:r>
          <w:r w:rsidR="00E4674B">
            <w:rPr>
              <w:rFonts w:ascii="Arial Narrow" w:hAnsi="Arial Narrow"/>
              <w:noProof/>
              <w:sz w:val="20"/>
            </w:rPr>
            <w:t>_MeetingMinutesReport_01_11052024_v1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B9E56" w14:textId="77777777" w:rsidR="00CD313B" w:rsidRDefault="00CD313B">
      <w:r>
        <w:separator/>
      </w:r>
    </w:p>
  </w:footnote>
  <w:footnote w:type="continuationSeparator" w:id="0">
    <w:p w14:paraId="73BE9FD0" w14:textId="77777777" w:rsidR="00CD313B" w:rsidRDefault="00CD313B">
      <w:r>
        <w:continuationSeparator/>
      </w:r>
    </w:p>
  </w:footnote>
  <w:footnote w:type="continuationNotice" w:id="1">
    <w:p w14:paraId="456669CC" w14:textId="77777777" w:rsidR="00CD313B" w:rsidRDefault="00CD31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1F7E33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7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11E5D48F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246C3F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34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25CC2"/>
    <w:rsid w:val="00145B1E"/>
    <w:rsid w:val="00155255"/>
    <w:rsid w:val="001D7DC5"/>
    <w:rsid w:val="001F12B5"/>
    <w:rsid w:val="001F14F7"/>
    <w:rsid w:val="001F7E33"/>
    <w:rsid w:val="00246C3F"/>
    <w:rsid w:val="002721AE"/>
    <w:rsid w:val="00277B20"/>
    <w:rsid w:val="0028710D"/>
    <w:rsid w:val="002A6FDA"/>
    <w:rsid w:val="002C7FF3"/>
    <w:rsid w:val="00325785"/>
    <w:rsid w:val="00361221"/>
    <w:rsid w:val="00384904"/>
    <w:rsid w:val="003B2F07"/>
    <w:rsid w:val="003F2EEE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65219"/>
    <w:rsid w:val="00565D7E"/>
    <w:rsid w:val="005A2190"/>
    <w:rsid w:val="005A6D89"/>
    <w:rsid w:val="005E7C5E"/>
    <w:rsid w:val="0063035A"/>
    <w:rsid w:val="00660843"/>
    <w:rsid w:val="006F4C82"/>
    <w:rsid w:val="00792395"/>
    <w:rsid w:val="007C1DBF"/>
    <w:rsid w:val="007E79D8"/>
    <w:rsid w:val="007F56F4"/>
    <w:rsid w:val="008013ED"/>
    <w:rsid w:val="00802042"/>
    <w:rsid w:val="008309C6"/>
    <w:rsid w:val="00842848"/>
    <w:rsid w:val="00857CFB"/>
    <w:rsid w:val="00875871"/>
    <w:rsid w:val="00893A8E"/>
    <w:rsid w:val="008A01E9"/>
    <w:rsid w:val="008B306B"/>
    <w:rsid w:val="008C0503"/>
    <w:rsid w:val="008D414E"/>
    <w:rsid w:val="008E589B"/>
    <w:rsid w:val="00927B59"/>
    <w:rsid w:val="009A3744"/>
    <w:rsid w:val="009C2AE3"/>
    <w:rsid w:val="009F19E3"/>
    <w:rsid w:val="009F4FEA"/>
    <w:rsid w:val="00A73741"/>
    <w:rsid w:val="00A91EEF"/>
    <w:rsid w:val="00AA44D2"/>
    <w:rsid w:val="00AB356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75FFF"/>
    <w:rsid w:val="00C94BEB"/>
    <w:rsid w:val="00CA4CCB"/>
    <w:rsid w:val="00CA6963"/>
    <w:rsid w:val="00CD313B"/>
    <w:rsid w:val="00D1263A"/>
    <w:rsid w:val="00DB7394"/>
    <w:rsid w:val="00DF07D0"/>
    <w:rsid w:val="00E02B6D"/>
    <w:rsid w:val="00E441EC"/>
    <w:rsid w:val="00E4674B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246C3F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246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52</TotalTime>
  <Pages>2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33</cp:revision>
  <cp:lastPrinted>2024-05-11T17:30:00Z</cp:lastPrinted>
  <dcterms:created xsi:type="dcterms:W3CDTF">2023-09-07T01:02:00Z</dcterms:created>
  <dcterms:modified xsi:type="dcterms:W3CDTF">2024-05-11T17:47:00Z</dcterms:modified>
</cp:coreProperties>
</file>