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D274E85" w:rsidR="004266D5" w:rsidRPr="006F4C82" w:rsidRDefault="00246C3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Nhóm 4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1ADB57B1" w:rsidR="001F12B5" w:rsidRPr="006F4C82" w:rsidRDefault="00E02B6D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E02B6D">
              <w:rPr>
                <w:rFonts w:ascii="Times New Roman" w:hAnsi="Times New Roman"/>
                <w:i w:val="0"/>
                <w:sz w:val="24"/>
                <w:szCs w:val="24"/>
              </w:rPr>
              <w:t>Tích hợp xác thực khuôn mặt cho app mobie.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734E7B09" w:rsidR="004266D5" w:rsidRPr="006F4C82" w:rsidRDefault="00246C3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  <w:r w:rsidR="00703299">
              <w:rPr>
                <w:rFonts w:ascii="Times New Roman" w:hAnsi="Times New Roman"/>
                <w:i w:val="0"/>
                <w:sz w:val="24"/>
                <w:szCs w:val="24"/>
              </w:rPr>
              <w:t>2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05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58E27A33" w:rsidR="004266D5" w:rsidRPr="006F4C82" w:rsidRDefault="00246C3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07DBC2EB" w:rsidR="004266D5" w:rsidRPr="006F4C82" w:rsidRDefault="00CC139B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CC139B">
              <w:rPr>
                <w:rFonts w:ascii="Times New Roman" w:hAnsi="Times New Roman"/>
                <w:i/>
                <w:iCs/>
                <w:sz w:val="24"/>
                <w:szCs w:val="24"/>
              </w:rPr>
              <w:t>Thực hiện làm Đề xuất dự án, lên lịch phân chia công việc cho các thành viên</w:t>
            </w: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.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350D4D84" w:rsidR="00802042" w:rsidRPr="006F4C82" w:rsidRDefault="00246C3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41C1B364" w:rsidR="00802042" w:rsidRPr="00246C3F" w:rsidRDefault="00246C3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246C3F">
              <w:rPr>
                <w:rFonts w:ascii="Times New Roman" w:hAnsi="Times New Roman"/>
                <w:sz w:val="24"/>
                <w:szCs w:val="24"/>
              </w:rPr>
              <w:t>Vũ Minh Phong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(Nhóm trưởng)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7FB3EABB" w:rsidR="00802042" w:rsidRPr="00246C3F" w:rsidRDefault="00246C3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246C3F">
              <w:rPr>
                <w:rFonts w:ascii="Times New Roman" w:hAnsi="Times New Roman"/>
                <w:color w:val="000000"/>
                <w:sz w:val="24"/>
                <w:szCs w:val="24"/>
              </w:rPr>
              <w:t>21011620@st.phenikaa-uni.edu.vn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11BDCDF2" w:rsidR="00802042" w:rsidRPr="006F4C82" w:rsidRDefault="00246C3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667C74D7" w:rsidR="00802042" w:rsidRPr="006F4C82" w:rsidRDefault="00246C3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</w:t>
            </w:r>
            <w:r w:rsidR="00703299"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>039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24CDD33C" w:rsidR="00802042" w:rsidRPr="006F4C82" w:rsidRDefault="00246C3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Duy Bim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6FBA952D" w:rsidR="00802042" w:rsidRPr="006F4C82" w:rsidRDefault="00246C3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246C3F">
              <w:rPr>
                <w:rFonts w:ascii="Times New Roman" w:hAnsi="Times New Roman"/>
                <w:color w:val="000000"/>
                <w:sz w:val="24"/>
                <w:szCs w:val="24"/>
              </w:rPr>
              <w:t>2101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2039</w:t>
            </w:r>
            <w:r w:rsidRPr="00246C3F">
              <w:rPr>
                <w:rFonts w:ascii="Times New Roman" w:hAnsi="Times New Roman"/>
                <w:color w:val="000000"/>
                <w:sz w:val="24"/>
                <w:szCs w:val="24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52855EC" w:rsidR="00802042" w:rsidRPr="006F4C82" w:rsidRDefault="00246C3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246C3F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56BE4B9A" w:rsidR="00246C3F" w:rsidRPr="006F4C82" w:rsidRDefault="00246C3F" w:rsidP="00246C3F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21012067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229893D8" w:rsidR="00246C3F" w:rsidRPr="006F4C82" w:rsidRDefault="00246C3F" w:rsidP="00246C3F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Khuất Phú Kiên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60F2DC1C" w:rsidR="00246C3F" w:rsidRPr="006F4C82" w:rsidRDefault="00246C3F" w:rsidP="00246C3F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246C3F">
              <w:rPr>
                <w:rFonts w:ascii="Times New Roman" w:hAnsi="Times New Roman"/>
                <w:color w:val="000000"/>
                <w:sz w:val="24"/>
                <w:szCs w:val="24"/>
              </w:rPr>
              <w:t>2101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2067</w:t>
            </w:r>
            <w:r w:rsidRPr="00246C3F">
              <w:rPr>
                <w:rFonts w:ascii="Times New Roman" w:hAnsi="Times New Roman"/>
                <w:color w:val="000000"/>
                <w:sz w:val="24"/>
                <w:szCs w:val="24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5FF30B44" w:rsidR="00246C3F" w:rsidRPr="006F4C82" w:rsidRDefault="00246C3F" w:rsidP="00246C3F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246C3F" w:rsidRPr="006F4C82" w14:paraId="25A201EE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4B9A7302" w:rsidR="00246C3F" w:rsidRPr="006F4C82" w:rsidRDefault="00AB3562" w:rsidP="00246C3F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21012478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616A6059" w:rsidR="00246C3F" w:rsidRPr="006F4C82" w:rsidRDefault="00246C3F" w:rsidP="00246C3F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Đức Anh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29AA3EF1" w:rsidR="00246C3F" w:rsidRPr="006F4C82" w:rsidRDefault="00AB3562" w:rsidP="00246C3F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246C3F">
              <w:rPr>
                <w:rFonts w:ascii="Times New Roman" w:hAnsi="Times New Roman"/>
                <w:color w:val="000000"/>
                <w:sz w:val="24"/>
                <w:szCs w:val="24"/>
              </w:rPr>
              <w:t>2101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2478</w:t>
            </w:r>
            <w:r w:rsidRPr="00246C3F">
              <w:rPr>
                <w:rFonts w:ascii="Times New Roman" w:hAnsi="Times New Roman"/>
                <w:color w:val="000000"/>
                <w:sz w:val="24"/>
                <w:szCs w:val="24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42C0B62" w:rsidR="00246C3F" w:rsidRPr="006F4C82" w:rsidRDefault="00246C3F" w:rsidP="00246C3F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703299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650"/>
        </w:trPr>
        <w:tc>
          <w:tcPr>
            <w:tcW w:w="10064" w:type="dxa"/>
          </w:tcPr>
          <w:p w14:paraId="0B3B6886" w14:textId="7AD19F3C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CC139B">
              <w:rPr>
                <w:rFonts w:ascii="Times New Roman" w:hAnsi="Times New Roman"/>
                <w:sz w:val="24"/>
                <w:szCs w:val="24"/>
              </w:rPr>
              <w:t>Cả nhóm cùng làm Đề xuất dự án.</w:t>
            </w:r>
          </w:p>
        </w:tc>
      </w:tr>
      <w:tr w:rsidR="001F12B5" w:rsidRPr="006F4C82" w14:paraId="0689E66F" w14:textId="77777777" w:rsidTr="00703299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562"/>
        </w:trPr>
        <w:tc>
          <w:tcPr>
            <w:tcW w:w="10064" w:type="dxa"/>
          </w:tcPr>
          <w:p w14:paraId="22BEA342" w14:textId="56D6ABA5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  <w:r w:rsidR="0056521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C139B">
              <w:rPr>
                <w:rFonts w:ascii="Times New Roman" w:hAnsi="Times New Roman"/>
                <w:sz w:val="24"/>
                <w:szCs w:val="24"/>
              </w:rPr>
              <w:t>Cả nhóm cùng làm biểu đồ Gantt-chart dự kiến các mốc thời gian cho dự án.</w:t>
            </w:r>
          </w:p>
        </w:tc>
      </w:tr>
      <w:tr w:rsidR="001F12B5" w:rsidRPr="006F4C82" w14:paraId="1A769D5A" w14:textId="77777777" w:rsidTr="00703299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1735"/>
        </w:trPr>
        <w:tc>
          <w:tcPr>
            <w:tcW w:w="10064" w:type="dxa"/>
          </w:tcPr>
          <w:p w14:paraId="7359E06D" w14:textId="0A695AAC" w:rsidR="001F12B5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  <w:r w:rsidR="00CC139B">
              <w:rPr>
                <w:rFonts w:ascii="Times New Roman" w:hAnsi="Times New Roman"/>
                <w:sz w:val="24"/>
                <w:szCs w:val="24"/>
              </w:rPr>
              <w:t xml:space="preserve"> Cả nhóm bắt đầu làm Báo cáo phần chương 1 (Giới thiệu).</w:t>
            </w:r>
          </w:p>
          <w:p w14:paraId="47347A95" w14:textId="21778E7B" w:rsidR="00CC139B" w:rsidRDefault="00CC139B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- Phong làm đặt vấn đề.</w:t>
            </w:r>
          </w:p>
          <w:p w14:paraId="13DA6F46" w14:textId="1EE32B6C" w:rsidR="00CC139B" w:rsidRDefault="00CC139B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- Kiên làm các giải pháp đã có.</w:t>
            </w:r>
          </w:p>
          <w:p w14:paraId="592924D3" w14:textId="0483B3AF" w:rsidR="00277B20" w:rsidRPr="006F4C82" w:rsidRDefault="00CC139B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- Đức Anh và Bim làm giải pháp đề xuất.</w:t>
            </w:r>
          </w:p>
        </w:tc>
      </w:tr>
      <w:tr w:rsidR="00703299" w:rsidRPr="006F4C82" w14:paraId="49D3EC84" w14:textId="77777777" w:rsidTr="00703299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1296"/>
        </w:trPr>
        <w:tc>
          <w:tcPr>
            <w:tcW w:w="10064" w:type="dxa"/>
          </w:tcPr>
          <w:p w14:paraId="519120E1" w14:textId="77777777" w:rsidR="00703299" w:rsidRDefault="00703299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4. Cả nhóm thống nhất chọn công cụ, nền tảng, ngôn ngữ sử dụng cho dự án: </w:t>
            </w:r>
          </w:p>
          <w:p w14:paraId="48EB2E9C" w14:textId="77777777" w:rsidR="00703299" w:rsidRDefault="00703299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- </w:t>
            </w:r>
            <w:r>
              <w:rPr>
                <w:rFonts w:ascii="Times New Roman" w:hAnsi="Times New Roman"/>
                <w:sz w:val="24"/>
                <w:szCs w:val="24"/>
              </w:rPr>
              <w:t>Flutter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Firebase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Android Studio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1DE3DE4D" w14:textId="1A695D66" w:rsidR="00703299" w:rsidRPr="00703299" w:rsidRDefault="00703299" w:rsidP="00B36BC4">
            <w:pPr>
              <w:pStyle w:val="CovFormText"/>
              <w:keepNext/>
              <w:keepLines/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- </w:t>
            </w:r>
            <w:r>
              <w:rPr>
                <w:rFonts w:ascii="Times New Roman" w:hAnsi="Times New Roman"/>
                <w:sz w:val="24"/>
                <w:szCs w:val="24"/>
              </w:rPr>
              <w:t>Python, Deep Learning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1F12B5" w:rsidRPr="006F4C82" w14:paraId="5FC0FD9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5686F334" w14:textId="2EED73B3" w:rsidR="001F12B5" w:rsidRDefault="00703299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="001F12B5" w:rsidRPr="006F4C82">
              <w:rPr>
                <w:rFonts w:ascii="Times New Roman" w:hAnsi="Times New Roman"/>
                <w:sz w:val="24"/>
                <w:szCs w:val="24"/>
              </w:rPr>
              <w:t>.</w:t>
            </w:r>
            <w:r w:rsidR="00CC139B">
              <w:rPr>
                <w:rFonts w:ascii="Times New Roman" w:hAnsi="Times New Roman"/>
                <w:sz w:val="24"/>
                <w:szCs w:val="24"/>
              </w:rPr>
              <w:t xml:space="preserve"> Nhóm trưởng phân chia công việc bước đầu cho dự án.</w:t>
            </w:r>
          </w:p>
          <w:p w14:paraId="3268E1A8" w14:textId="1D6A4FBD" w:rsidR="00CC139B" w:rsidRDefault="00CC139B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- Phong và Kiên nghiên cứu Flutter</w:t>
            </w:r>
            <w:r w:rsidR="00703299">
              <w:rPr>
                <w:rFonts w:ascii="Times New Roman" w:hAnsi="Times New Roman"/>
                <w:sz w:val="24"/>
                <w:szCs w:val="24"/>
              </w:rPr>
              <w:t>, Firebase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và Android Studio để xây dựng app demo.</w:t>
            </w:r>
          </w:p>
          <w:p w14:paraId="122CE7B0" w14:textId="4B90F2C7" w:rsidR="00277B20" w:rsidRPr="006F4C82" w:rsidRDefault="00CC139B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- Bim và Đức Anh nghiên cứu Python, Deep Learning để làm sạch dữ liệu, xử lý dữ liệu (ảnh).</w:t>
            </w: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114BCCC3" w:rsidR="00537CDF" w:rsidRPr="006F4C82" w:rsidRDefault="00565219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703299">
              <w:rPr>
                <w:rFonts w:ascii="Times New Roman" w:hAnsi="Times New Roman"/>
                <w:sz w:val="24"/>
                <w:szCs w:val="24"/>
              </w:rPr>
              <w:t>5</w:t>
            </w:r>
            <w:r>
              <w:rPr>
                <w:rFonts w:ascii="Times New Roman" w:hAnsi="Times New Roman"/>
                <w:sz w:val="24"/>
                <w:szCs w:val="24"/>
              </w:rPr>
              <w:t>/05/2024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6C35D13F" w:rsidR="00537CDF" w:rsidRPr="006F4C82" w:rsidRDefault="00565219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0F4C13E7" w:rsidR="004D42BB" w:rsidRPr="006F4C82" w:rsidRDefault="00703299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Kiểm tra kết quả đã nghiên cứu, tiếp tục phân chia công việc tiếp theo cho các thành viên.</w:t>
            </w:r>
          </w:p>
          <w:p w14:paraId="7490AD86" w14:textId="77777777" w:rsidR="004D42BB" w:rsidRPr="006F4C82" w:rsidRDefault="004D42B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705A4303" w14:textId="77777777" w:rsidR="000E11B1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32D7BBF1" w14:textId="77777777" w:rsidR="00703299" w:rsidRPr="006F4C82" w:rsidRDefault="00703299" w:rsidP="000E11B1">
      <w:pPr>
        <w:rPr>
          <w:rFonts w:ascii="Times New Roman" w:hAnsi="Times New Roman"/>
          <w:i/>
          <w:iCs/>
          <w:szCs w:val="24"/>
        </w:rPr>
      </w:pPr>
    </w:p>
    <w:p w14:paraId="51C9C891" w14:textId="5E5BE119" w:rsidR="000E11B1" w:rsidRPr="006F4C82" w:rsidRDefault="000E11B1" w:rsidP="000E11B1">
      <w:pPr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i/>
          <w:iCs/>
          <w:szCs w:val="24"/>
        </w:rPr>
        <w:t xml:space="preserve">* </w:t>
      </w:r>
      <w:r w:rsidR="00BD4DE6" w:rsidRPr="006F4C82">
        <w:rPr>
          <w:rFonts w:ascii="Times New Roman" w:hAnsi="Times New Roman"/>
          <w:i/>
          <w:iCs/>
          <w:szCs w:val="24"/>
        </w:rPr>
        <w:t>Sinh</w:t>
      </w:r>
      <w:r w:rsidR="00BD4DE6" w:rsidRPr="006F4C82">
        <w:rPr>
          <w:rFonts w:ascii="Times New Roman" w:hAnsi="Times New Roman"/>
          <w:i/>
          <w:iCs/>
          <w:szCs w:val="24"/>
          <w:lang w:val="vi-VN"/>
        </w:rPr>
        <w:t xml:space="preserve"> viên điền vào form và chuyển sang pdf, đổi tên và nộp lại cho giảng viên hướng dẫn, chậm nhất là 24 giờ sau buổi họp.</w:t>
      </w:r>
    </w:p>
    <w:p w14:paraId="452053E4" w14:textId="64462BCE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  <w:r w:rsidRPr="006F4C82">
        <w:rPr>
          <w:rFonts w:ascii="Times New Roman" w:hAnsi="Times New Roman"/>
          <w:i/>
          <w:iCs/>
          <w:szCs w:val="24"/>
        </w:rPr>
        <w:t>**</w:t>
      </w:r>
      <w:r w:rsidR="00BD4DE6" w:rsidRPr="006F4C82">
        <w:rPr>
          <w:rFonts w:ascii="Times New Roman" w:hAnsi="Times New Roman"/>
          <w:i/>
          <w:iCs/>
          <w:szCs w:val="24"/>
        </w:rPr>
        <w:t>Tến</w:t>
      </w:r>
      <w:r w:rsidR="00BD4DE6" w:rsidRPr="006F4C82">
        <w:rPr>
          <w:rFonts w:ascii="Times New Roman" w:hAnsi="Times New Roman"/>
          <w:i/>
          <w:iCs/>
          <w:szCs w:val="24"/>
          <w:lang w:val="vi-VN"/>
        </w:rPr>
        <w:t xml:space="preserve"> của file biên bản họp</w:t>
      </w:r>
      <w:r w:rsidRPr="006F4C82">
        <w:rPr>
          <w:rFonts w:ascii="Times New Roman" w:hAnsi="Times New Roman"/>
          <w:i/>
          <w:iCs/>
          <w:szCs w:val="24"/>
        </w:rPr>
        <w:t>: TeamID_MeetingMinutesReport_MeetingNo_Date_documentversion.</w:t>
      </w:r>
      <w:r w:rsidRPr="006F4C82">
        <w:rPr>
          <w:rFonts w:ascii="Times New Roman" w:hAnsi="Times New Roman"/>
          <w:b/>
          <w:bCs/>
          <w:i/>
          <w:iCs/>
          <w:szCs w:val="24"/>
        </w:rPr>
        <w:t xml:space="preserve">pdf </w:t>
      </w:r>
      <w:r w:rsidRPr="006F4C82">
        <w:rPr>
          <w:rFonts w:ascii="Times New Roman" w:hAnsi="Times New Roman"/>
          <w:i/>
          <w:iCs/>
          <w:szCs w:val="24"/>
        </w:rPr>
        <w:br/>
        <w:t>(</w:t>
      </w:r>
      <w:r w:rsidR="00B67003" w:rsidRPr="006F4C82">
        <w:rPr>
          <w:rFonts w:ascii="Times New Roman" w:hAnsi="Times New Roman"/>
          <w:i/>
          <w:iCs/>
          <w:szCs w:val="24"/>
        </w:rPr>
        <w:t>Ví</w:t>
      </w:r>
      <w:r w:rsidR="00B67003" w:rsidRPr="006F4C82">
        <w:rPr>
          <w:rFonts w:ascii="Times New Roman" w:hAnsi="Times New Roman"/>
          <w:i/>
          <w:iCs/>
          <w:szCs w:val="24"/>
          <w:lang w:val="vi-VN"/>
        </w:rPr>
        <w:t xml:space="preserve"> dụ</w:t>
      </w:r>
      <w:r w:rsidRPr="006F4C82">
        <w:rPr>
          <w:rFonts w:ascii="Times New Roman" w:hAnsi="Times New Roman"/>
          <w:i/>
          <w:iCs/>
          <w:szCs w:val="24"/>
        </w:rPr>
        <w:t xml:space="preserve">: </w:t>
      </w:r>
      <w:r w:rsidR="008309C6" w:rsidRPr="006F4C82">
        <w:rPr>
          <w:rFonts w:ascii="Times New Roman" w:hAnsi="Times New Roman"/>
          <w:b/>
          <w:bCs/>
          <w:i/>
          <w:iCs/>
          <w:szCs w:val="24"/>
        </w:rPr>
        <w:t>N01</w:t>
      </w:r>
      <w:r w:rsidRPr="006F4C82">
        <w:rPr>
          <w:rFonts w:ascii="Times New Roman" w:hAnsi="Times New Roman"/>
          <w:b/>
          <w:bCs/>
          <w:i/>
          <w:iCs/>
          <w:szCs w:val="24"/>
        </w:rPr>
        <w:t>_MeetingMinutesReport_01_</w:t>
      </w:r>
      <w:r w:rsidR="008309C6" w:rsidRPr="006F4C82">
        <w:rPr>
          <w:rFonts w:ascii="Times New Roman" w:hAnsi="Times New Roman"/>
          <w:b/>
          <w:bCs/>
          <w:i/>
          <w:iCs/>
          <w:szCs w:val="24"/>
        </w:rPr>
        <w:t>19092023</w:t>
      </w:r>
      <w:r w:rsidRPr="006F4C82">
        <w:rPr>
          <w:rFonts w:ascii="Times New Roman" w:hAnsi="Times New Roman"/>
          <w:b/>
          <w:bCs/>
          <w:i/>
          <w:iCs/>
          <w:szCs w:val="24"/>
        </w:rPr>
        <w:t>_v1.pdf</w:t>
      </w:r>
      <w:r w:rsidRPr="006F4C82">
        <w:rPr>
          <w:rFonts w:ascii="Times New Roman" w:hAnsi="Times New Roman"/>
          <w:i/>
          <w:iCs/>
          <w:szCs w:val="24"/>
        </w:rPr>
        <w:t>)</w:t>
      </w:r>
    </w:p>
    <w:sectPr w:rsidR="000E11B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A5DC9C" w14:textId="77777777" w:rsidR="00095AC4" w:rsidRDefault="00095AC4">
      <w:r>
        <w:separator/>
      </w:r>
    </w:p>
  </w:endnote>
  <w:endnote w:type="continuationSeparator" w:id="0">
    <w:p w14:paraId="0E6ED994" w14:textId="77777777" w:rsidR="00095AC4" w:rsidRDefault="00095AC4">
      <w:r>
        <w:continuationSeparator/>
      </w:r>
    </w:p>
  </w:endnote>
  <w:endnote w:type="continuationNotice" w:id="1">
    <w:p w14:paraId="37736E0A" w14:textId="77777777" w:rsidR="00095AC4" w:rsidRDefault="00095AC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41990762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E4674B" w:rsidRPr="00E4674B">
            <w:rPr>
              <w:noProof/>
            </w:rPr>
            <w:t>Nhom04</w:t>
          </w:r>
          <w:r w:rsidR="00E4674B">
            <w:rPr>
              <w:rFonts w:ascii="Arial Narrow" w:hAnsi="Arial Narrow"/>
              <w:noProof/>
              <w:sz w:val="20"/>
            </w:rPr>
            <w:t>_MeetingMinutesReport_01_11052024_v1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D091B5" w14:textId="77777777" w:rsidR="00095AC4" w:rsidRDefault="00095AC4">
      <w:r>
        <w:separator/>
      </w:r>
    </w:p>
  </w:footnote>
  <w:footnote w:type="continuationSeparator" w:id="0">
    <w:p w14:paraId="7211EB07" w14:textId="77777777" w:rsidR="00095AC4" w:rsidRDefault="00095AC4">
      <w:r>
        <w:continuationSeparator/>
      </w:r>
    </w:p>
  </w:footnote>
  <w:footnote w:type="continuationNotice" w:id="1">
    <w:p w14:paraId="214F3628" w14:textId="77777777" w:rsidR="00095AC4" w:rsidRDefault="00095AC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CC139B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75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11E5D48F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– Đồ Án </w:t>
          </w:r>
          <w:r w:rsidR="00246C3F">
            <w:rPr>
              <w:rFonts w:ascii="Times New Roman" w:hAnsi="Times New Roman"/>
              <w:color w:val="000000"/>
              <w:sz w:val="28"/>
              <w:szCs w:val="28"/>
            </w:rPr>
            <w:t>Liên Ngành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9348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95AC4"/>
    <w:rsid w:val="000E11B1"/>
    <w:rsid w:val="001071C3"/>
    <w:rsid w:val="00145B1E"/>
    <w:rsid w:val="00155255"/>
    <w:rsid w:val="001D7DC5"/>
    <w:rsid w:val="001F12B5"/>
    <w:rsid w:val="001F14F7"/>
    <w:rsid w:val="00246C3F"/>
    <w:rsid w:val="002721AE"/>
    <w:rsid w:val="00277B20"/>
    <w:rsid w:val="0028710D"/>
    <w:rsid w:val="002A6FDA"/>
    <w:rsid w:val="002C7FF3"/>
    <w:rsid w:val="002D16C7"/>
    <w:rsid w:val="00325785"/>
    <w:rsid w:val="00361221"/>
    <w:rsid w:val="00384904"/>
    <w:rsid w:val="003B2F07"/>
    <w:rsid w:val="003F2EEE"/>
    <w:rsid w:val="003F4E3A"/>
    <w:rsid w:val="003F7B00"/>
    <w:rsid w:val="00403198"/>
    <w:rsid w:val="004266D5"/>
    <w:rsid w:val="00434BC7"/>
    <w:rsid w:val="0043788C"/>
    <w:rsid w:val="00476A2F"/>
    <w:rsid w:val="004D42BB"/>
    <w:rsid w:val="004E067B"/>
    <w:rsid w:val="0052549A"/>
    <w:rsid w:val="00527B5C"/>
    <w:rsid w:val="0053679B"/>
    <w:rsid w:val="00537CDF"/>
    <w:rsid w:val="00565219"/>
    <w:rsid w:val="00565D7E"/>
    <w:rsid w:val="005A2190"/>
    <w:rsid w:val="005A6D89"/>
    <w:rsid w:val="005E7C5E"/>
    <w:rsid w:val="0063035A"/>
    <w:rsid w:val="00660843"/>
    <w:rsid w:val="006F4C82"/>
    <w:rsid w:val="00703299"/>
    <w:rsid w:val="00792395"/>
    <w:rsid w:val="007C1DBF"/>
    <w:rsid w:val="007E79D8"/>
    <w:rsid w:val="007F56F4"/>
    <w:rsid w:val="008013ED"/>
    <w:rsid w:val="00802042"/>
    <w:rsid w:val="008309C6"/>
    <w:rsid w:val="00842848"/>
    <w:rsid w:val="00857CFB"/>
    <w:rsid w:val="00875871"/>
    <w:rsid w:val="00893A8E"/>
    <w:rsid w:val="008A01E9"/>
    <w:rsid w:val="008B306B"/>
    <w:rsid w:val="008C0503"/>
    <w:rsid w:val="008D414E"/>
    <w:rsid w:val="008E589B"/>
    <w:rsid w:val="00927B59"/>
    <w:rsid w:val="009A3744"/>
    <w:rsid w:val="009C2AE3"/>
    <w:rsid w:val="009F19E3"/>
    <w:rsid w:val="009F4FEA"/>
    <w:rsid w:val="00A73741"/>
    <w:rsid w:val="00A91EEF"/>
    <w:rsid w:val="00AA44D2"/>
    <w:rsid w:val="00AB3562"/>
    <w:rsid w:val="00AF26B6"/>
    <w:rsid w:val="00B17A7B"/>
    <w:rsid w:val="00B22FF1"/>
    <w:rsid w:val="00B36BC4"/>
    <w:rsid w:val="00B6236C"/>
    <w:rsid w:val="00B67003"/>
    <w:rsid w:val="00BD1CC6"/>
    <w:rsid w:val="00BD4DE6"/>
    <w:rsid w:val="00C037DF"/>
    <w:rsid w:val="00C14D1B"/>
    <w:rsid w:val="00C6291B"/>
    <w:rsid w:val="00C75FFF"/>
    <w:rsid w:val="00C94BEB"/>
    <w:rsid w:val="00CA4CCB"/>
    <w:rsid w:val="00CA6963"/>
    <w:rsid w:val="00CC139B"/>
    <w:rsid w:val="00D1263A"/>
    <w:rsid w:val="00DB7394"/>
    <w:rsid w:val="00DF07D0"/>
    <w:rsid w:val="00E02B6D"/>
    <w:rsid w:val="00E441EC"/>
    <w:rsid w:val="00E4674B"/>
    <w:rsid w:val="00E77A1F"/>
    <w:rsid w:val="00ED0E81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character" w:styleId="Hyperlink">
    <w:name w:val="Hyperlink"/>
    <w:rsid w:val="00246C3F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246C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6" ma:contentTypeDescription="Create a new document." ma:contentTypeScope="" ma:versionID="d5c0d8d09c2258f13a8f19b1b83e53d7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7be8aadc75bfe5e91e750cd7d5d4ecbc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FDCBF7-6D05-4145-BEE1-FD31AFDB3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67</TotalTime>
  <Pages>2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Phong Vũ</cp:lastModifiedBy>
  <cp:revision>33</cp:revision>
  <cp:lastPrinted>2024-05-11T17:30:00Z</cp:lastPrinted>
  <dcterms:created xsi:type="dcterms:W3CDTF">2023-09-07T01:02:00Z</dcterms:created>
  <dcterms:modified xsi:type="dcterms:W3CDTF">2024-05-11T17:47:00Z</dcterms:modified>
</cp:coreProperties>
</file>